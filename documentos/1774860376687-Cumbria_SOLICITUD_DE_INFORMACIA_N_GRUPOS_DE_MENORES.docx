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CD4C" w14:textId="77777777" w:rsidR="002D672B" w:rsidRPr="00FC3970" w:rsidRDefault="002D672B" w:rsidP="002D672B">
      <w:pPr>
        <w:pStyle w:val="Ttulo"/>
        <w:jc w:val="center"/>
        <w:rPr>
          <w:sz w:val="32"/>
          <w:szCs w:val="32"/>
          <w:lang w:val="es-ES_tradnl"/>
        </w:rPr>
      </w:pPr>
      <w:r w:rsidRPr="00FC3970">
        <w:rPr>
          <w:sz w:val="32"/>
          <w:szCs w:val="32"/>
          <w:lang w:val="es-ES_tradnl"/>
        </w:rPr>
        <w:t>SOLICITUD DE INFORMACIÓN GRUPOS DE MENORES</w:t>
      </w:r>
    </w:p>
    <w:p w14:paraId="4990B2DA" w14:textId="77777777" w:rsidR="002D672B" w:rsidRPr="00FC3970" w:rsidRDefault="002D672B" w:rsidP="002D672B">
      <w:pPr>
        <w:rPr>
          <w:lang w:val="es-ES_tradnl"/>
        </w:rPr>
      </w:pPr>
      <w:r w:rsidRPr="00FC3970">
        <w:rPr>
          <w:lang w:val="es-ES_tradnl"/>
        </w:rPr>
        <w:t>En cumplimiento del Real Decreto 933/2021, se solicita la siguiente información previa a la llegada del grupo:</w:t>
      </w:r>
    </w:p>
    <w:p w14:paraId="4F2A31A8" w14:textId="77777777" w:rsidR="002D672B" w:rsidRPr="00FC3970" w:rsidRDefault="002D672B" w:rsidP="002D672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</w:pPr>
      <w:r w:rsidRPr="00FC3970">
        <w:rPr>
          <w:lang w:val="es-ES_tradnl"/>
        </w:rPr>
        <w:t>DATOS DE LA ESTANCIA</w:t>
      </w:r>
      <w:r w:rsidRPr="00FC3970">
        <w:rPr>
          <w:lang w:val="es-ES_tradnl"/>
        </w:rPr>
        <w:br/>
        <w:t>- Nombre del grupo / referencia: __________________________</w:t>
      </w:r>
      <w:r w:rsidRPr="00FC3970">
        <w:rPr>
          <w:lang w:val="es-ES_tradnl"/>
        </w:rPr>
        <w:br/>
        <w:t>- Fecha de llegada: __________________________</w:t>
      </w:r>
      <w:r w:rsidRPr="00FC3970">
        <w:rPr>
          <w:lang w:val="es-ES_tradnl"/>
        </w:rPr>
        <w:br/>
        <w:t>- Fecha de salida: __________________________</w:t>
      </w:r>
      <w:r w:rsidRPr="00FC3970">
        <w:rPr>
          <w:lang w:val="es-ES_tradnl"/>
        </w:rPr>
        <w:br/>
        <w:t>- Centro educativo / entidad: __________________________</w:t>
      </w:r>
    </w:p>
    <w:p w14:paraId="20BFD96B" w14:textId="77777777" w:rsidR="002D672B" w:rsidRPr="001E0AC4" w:rsidRDefault="002D672B" w:rsidP="002D672B">
      <w:pPr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</w:pPr>
      <w:r w:rsidRPr="001E0AC4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1. LISTADO DE PARTICIPANTES (ROOMING LIST – formato obligatorio)</w:t>
      </w:r>
    </w:p>
    <w:p w14:paraId="7B049A1C" w14:textId="77777777" w:rsidR="002D672B" w:rsidRPr="001E0AC4" w:rsidRDefault="002D672B" w:rsidP="002D672B">
      <w:pPr>
        <w:spacing w:after="0" w:line="240" w:lineRule="auto"/>
        <w:rPr>
          <w:lang w:val="es-ES_tradnl"/>
        </w:rPr>
      </w:pPr>
      <w:r w:rsidRPr="001E0AC4">
        <w:rPr>
          <w:lang w:val="es-ES_tradnl"/>
        </w:rPr>
        <w:t>El listado deberá remitirse en un formato estructurado (tabla), e incluir la relación completa de</w:t>
      </w:r>
      <w:r w:rsidRPr="001E0AC4">
        <w:rPr>
          <w:rFonts w:ascii="Times New Roman" w:eastAsia="Times New Roman" w:hAnsi="Times New Roman" w:cs="Times New Roman"/>
          <w:sz w:val="24"/>
          <w:szCs w:val="24"/>
          <w:lang w:val="es-ES_tradnl" w:eastAsia="es-ES_tradnl"/>
        </w:rPr>
        <w:t xml:space="preserve"> huéspedes </w:t>
      </w:r>
      <w:r w:rsidRPr="001E0AC4">
        <w:rPr>
          <w:lang w:val="es-ES_tradnl"/>
        </w:rPr>
        <w:t>junto con su distribución de ocupación.</w:t>
      </w:r>
    </w:p>
    <w:p w14:paraId="7A9925DF" w14:textId="77777777" w:rsidR="002D672B" w:rsidRPr="001E0AC4" w:rsidRDefault="002D672B" w:rsidP="002D672B">
      <w:pPr>
        <w:spacing w:before="240" w:after="0" w:line="240" w:lineRule="auto"/>
        <w:rPr>
          <w:b/>
          <w:bCs/>
          <w:lang w:val="es-ES_tradnl"/>
        </w:rPr>
      </w:pPr>
      <w:r w:rsidRPr="001E0AC4">
        <w:rPr>
          <w:b/>
          <w:bCs/>
          <w:lang w:val="es-ES_tradnl"/>
        </w:rPr>
        <w:t>Deberá contener, como mínimo, los siguientes campos:</w:t>
      </w:r>
    </w:p>
    <w:p w14:paraId="604EC609" w14:textId="77777777" w:rsidR="002D672B" w:rsidRPr="001E0AC4" w:rsidRDefault="002D672B" w:rsidP="002D672B">
      <w:pPr>
        <w:numPr>
          <w:ilvl w:val="0"/>
          <w:numId w:val="22"/>
        </w:numPr>
        <w:spacing w:after="100" w:afterAutospacing="1" w:line="240" w:lineRule="auto"/>
        <w:rPr>
          <w:lang w:val="es-ES_tradnl"/>
        </w:rPr>
      </w:pPr>
      <w:r w:rsidRPr="001E0AC4">
        <w:rPr>
          <w:lang w:val="es-ES_tradnl"/>
        </w:rPr>
        <w:t>Nombre y apellidos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Fecha de nacimiento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Indicación de menor (Sí/No)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Tipo y número de documento (obligatorio a partir de 14 años)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Identificación del responsable del grupo (Sí/No)</w:t>
      </w:r>
      <w:r w:rsidRPr="00FC3970">
        <w:rPr>
          <w:lang w:val="es-ES_tradnl"/>
        </w:rPr>
        <w:t xml:space="preserve">, </w:t>
      </w:r>
      <w:r w:rsidRPr="001E0AC4">
        <w:rPr>
          <w:lang w:val="es-ES_tradnl"/>
        </w:rPr>
        <w:t>Código de distribución (HAB1, HAB2, etc.), que permitirá identificar los huéspedes que compartirán habitación</w:t>
      </w:r>
    </w:p>
    <w:p w14:paraId="49102202" w14:textId="77777777" w:rsidR="002D672B" w:rsidRPr="001E0AC4" w:rsidRDefault="002D672B" w:rsidP="002D672B">
      <w:pPr>
        <w:spacing w:after="0" w:line="240" w:lineRule="auto"/>
        <w:rPr>
          <w:lang w:val="es-ES_tradnl"/>
        </w:rPr>
      </w:pPr>
      <w:r w:rsidRPr="001E0AC4">
        <w:rPr>
          <w:lang w:val="es-ES_tradnl"/>
        </w:rPr>
        <w:t>El listado deberá incluir a todos los huéspedes sin excepción, incluidos menores de edad.</w:t>
      </w:r>
    </w:p>
    <w:p w14:paraId="0AF57F4C" w14:textId="77777777" w:rsidR="002D672B" w:rsidRPr="001E0AC4" w:rsidRDefault="002D672B" w:rsidP="002D672B">
      <w:pPr>
        <w:spacing w:line="240" w:lineRule="auto"/>
        <w:rPr>
          <w:lang w:val="es-ES_tradnl"/>
        </w:rPr>
      </w:pPr>
      <w:r w:rsidRPr="001E0AC4">
        <w:rPr>
          <w:lang w:val="es-ES_tradnl"/>
        </w:rPr>
        <w:t>El establecimiento realizará la asignación final de habitaciones en base a dicha distribución.</w:t>
      </w:r>
    </w:p>
    <w:p w14:paraId="07212E8D" w14:textId="77777777" w:rsidR="002D672B" w:rsidRPr="00FC3970" w:rsidRDefault="002D672B" w:rsidP="002D672B">
      <w:pPr>
        <w:rPr>
          <w:lang w:val="es-ES_tradnl"/>
        </w:rPr>
      </w:pP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2. IDENTIFICACIÓN</w:t>
      </w: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br/>
      </w:r>
      <w:r w:rsidRPr="00FC3970">
        <w:rPr>
          <w:lang w:val="es-ES_tradnl"/>
        </w:rPr>
        <w:t>De acuerdo con la normativa vigente:</w:t>
      </w:r>
      <w:r w:rsidRPr="00FC3970">
        <w:rPr>
          <w:lang w:val="es-ES_tradnl"/>
        </w:rPr>
        <w:br/>
        <w:t xml:space="preserve">- Los mayores de 14 años deberán presentar obligatoriamente en </w:t>
      </w:r>
      <w:proofErr w:type="gramStart"/>
      <w:r w:rsidRPr="00FC3970">
        <w:rPr>
          <w:lang w:val="es-ES_tradnl"/>
        </w:rPr>
        <w:t>recepción</w:t>
      </w:r>
      <w:proofErr w:type="gramEnd"/>
      <w:r w:rsidRPr="00FC3970">
        <w:rPr>
          <w:lang w:val="es-ES_tradnl"/>
        </w:rPr>
        <w:t xml:space="preserve"> un documento de identidad válido (DNI, pasaporte o equivalente) en el momento </w:t>
      </w:r>
      <w:proofErr w:type="gramStart"/>
      <w:r w:rsidRPr="00FC3970">
        <w:rPr>
          <w:lang w:val="es-ES_tradnl"/>
        </w:rPr>
        <w:t xml:space="preserve">del </w:t>
      </w:r>
      <w:proofErr w:type="spellStart"/>
      <w:r w:rsidRPr="00FC3970">
        <w:rPr>
          <w:lang w:val="es-ES_tradnl"/>
        </w:rPr>
        <w:t>check</w:t>
      </w:r>
      <w:proofErr w:type="spellEnd"/>
      <w:r w:rsidRPr="00FC3970">
        <w:rPr>
          <w:lang w:val="es-ES_tradnl"/>
        </w:rPr>
        <w:t>-in</w:t>
      </w:r>
      <w:proofErr w:type="gramEnd"/>
      <w:r w:rsidRPr="00FC3970">
        <w:rPr>
          <w:lang w:val="es-ES_tradnl"/>
        </w:rPr>
        <w:t>.</w:t>
      </w:r>
      <w:r w:rsidRPr="00FC3970">
        <w:rPr>
          <w:lang w:val="es-ES_tradnl"/>
        </w:rPr>
        <w:br/>
        <w:t>- Los menores de 14 años deberán ser igualmente registrados, siendo suficiente la comunicación de su fecha de nacimiento en caso de no disponer de documento identificativo.</w:t>
      </w:r>
    </w:p>
    <w:p w14:paraId="1F038395" w14:textId="77777777" w:rsidR="002D672B" w:rsidRPr="00FC3970" w:rsidRDefault="002D672B" w:rsidP="002D672B">
      <w:pPr>
        <w:rPr>
          <w:lang w:val="es-ES_tradnl"/>
        </w:rPr>
      </w:pP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3. RESPONSABLE DEL GRUPO</w:t>
      </w: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br/>
      </w:r>
      <w:r w:rsidRPr="00FC3970">
        <w:rPr>
          <w:lang w:val="es-ES_tradnl"/>
        </w:rPr>
        <w:t>Se deberá designar al menos un responsable, indicando nombre completo, DNI y teléfono de contacto.</w:t>
      </w:r>
    </w:p>
    <w:p w14:paraId="64DBB2FC" w14:textId="77777777" w:rsidR="002D672B" w:rsidRPr="00FC3970" w:rsidRDefault="002D672B" w:rsidP="002D672B">
      <w:pPr>
        <w:rPr>
          <w:lang w:val="es-ES_tradnl"/>
        </w:rPr>
      </w:pP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4. DOCUMENTACIÓN</w:t>
      </w: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br/>
      </w:r>
      <w:r w:rsidRPr="00FC3970">
        <w:rPr>
          <w:lang w:val="es-ES_tradnl"/>
        </w:rPr>
        <w:t>Se deberá aportar documento del centro educativo o entidad organizadora que acredite el viaje. el listado enviado se considerará definitivo y deberá estar validado por el responsable del grupo.</w:t>
      </w:r>
    </w:p>
    <w:p w14:paraId="5B6E4ECD" w14:textId="77777777" w:rsidR="002D672B" w:rsidRPr="00FC3970" w:rsidRDefault="002D672B" w:rsidP="002D672B">
      <w:pPr>
        <w:rPr>
          <w:lang w:val="es-ES_tradnl"/>
        </w:rPr>
      </w:pPr>
      <w:r w:rsidRPr="00FC3970">
        <w:rPr>
          <w:lang w:val="es-ES_tradnl"/>
        </w:rPr>
        <w:t>El hotel no se responsabiliza de errores derivados de datos incorrectos o incompletos.</w:t>
      </w:r>
    </w:p>
    <w:p w14:paraId="2BA24719" w14:textId="31D205D6" w:rsidR="00B40BDE" w:rsidRPr="001E1B36" w:rsidRDefault="002D672B" w:rsidP="002D672B"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t>RESPONSABILIDAD</w:t>
      </w:r>
      <w:r w:rsidRPr="00FC3970">
        <w:rPr>
          <w:rFonts w:ascii="Times New Roman" w:eastAsia="Times New Roman" w:hAnsi="Times New Roman" w:cs="Times New Roman"/>
          <w:b/>
          <w:bCs/>
          <w:sz w:val="24"/>
          <w:szCs w:val="24"/>
          <w:lang w:val="es-ES_tradnl" w:eastAsia="es-ES_tradnl"/>
        </w:rPr>
        <w:br/>
      </w:r>
      <w:r w:rsidRPr="00FC3970">
        <w:rPr>
          <w:lang w:val="es-ES_tradnl"/>
        </w:rPr>
        <w:t>El responsable del grupo asume la custodia de los menores durante la estancia.</w:t>
      </w:r>
      <w:r w:rsidRPr="00FC3970">
        <w:rPr>
          <w:lang w:val="es-ES_tradnl"/>
        </w:rPr>
        <w:br/>
        <w:t>El hotel actúa exclusivamente como prestador de alojamiento y no ejerce funciones de tutela.</w:t>
      </w:r>
      <w:r w:rsidRPr="00FC3970">
        <w:rPr>
          <w:lang w:val="es-ES_tradnl"/>
        </w:rPr>
        <w:br/>
        <w:t>El responsable declara disponer de las autorizaciones necesarias y responderá por incidencias o daños.</w:t>
      </w:r>
      <w:r w:rsidRPr="00FC3970">
        <w:rPr>
          <w:lang w:val="es-ES_tradnl"/>
        </w:rPr>
        <w:br/>
        <w:t xml:space="preserve">Nombre: ____________________DNI: ______________________    Firma: ____________________    </w:t>
      </w:r>
    </w:p>
    <w:sectPr w:rsidR="00B40BDE" w:rsidRPr="001E1B36" w:rsidSect="002D67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2127" w:right="1134" w:bottom="993" w:left="1134" w:header="284" w:footer="19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4D7F" w14:textId="77777777" w:rsidR="00A65EE1" w:rsidRDefault="00A65EE1" w:rsidP="00FF04F6">
      <w:r>
        <w:separator/>
      </w:r>
    </w:p>
  </w:endnote>
  <w:endnote w:type="continuationSeparator" w:id="0">
    <w:p w14:paraId="7648B390" w14:textId="77777777" w:rsidR="00A65EE1" w:rsidRDefault="00A65EE1" w:rsidP="00FF0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6B90" w14:textId="77777777" w:rsidR="002D672B" w:rsidRDefault="002D672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835A" w14:textId="77777777" w:rsidR="005A4018" w:rsidRDefault="002F04B9">
    <w:pPr>
      <w:pStyle w:val="Piedepgina"/>
    </w:pPr>
    <w:r>
      <w:rPr>
        <w:noProof/>
        <w:lang w:eastAsia="es-ES"/>
      </w:rPr>
      <w:drawing>
        <wp:inline distT="0" distB="0" distL="0" distR="0" wp14:anchorId="3802A34D" wp14:editId="583FA0CE">
          <wp:extent cx="6120130" cy="315584"/>
          <wp:effectExtent l="38100" t="57150" r="33020" b="46990"/>
          <wp:docPr id="208732254" name="Imagen 208732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315584"/>
                  </a:xfrm>
                  <a:prstGeom prst="rect">
                    <a:avLst/>
                  </a:prstGeom>
                  <a:solidFill>
                    <a:schemeClr val="accent1"/>
                  </a:solidFill>
                  <a:ln>
                    <a:noFill/>
                  </a:ln>
                  <a:scene3d>
                    <a:camera prst="orthographicFront"/>
                    <a:lightRig rig="sunrise" dir="t"/>
                  </a:scene3d>
                  <a:sp3d prstMaterial="softEdge">
                    <a:bevelB w="31750"/>
                  </a:sp3d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D5B1" w14:textId="77777777" w:rsidR="002D672B" w:rsidRDefault="002D67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1771E" w14:textId="77777777" w:rsidR="00A65EE1" w:rsidRDefault="00A65EE1" w:rsidP="00FF04F6">
      <w:r>
        <w:separator/>
      </w:r>
    </w:p>
  </w:footnote>
  <w:footnote w:type="continuationSeparator" w:id="0">
    <w:p w14:paraId="384F99C3" w14:textId="77777777" w:rsidR="00A65EE1" w:rsidRDefault="00A65EE1" w:rsidP="00FF0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A4C1" w14:textId="77777777" w:rsidR="002D672B" w:rsidRDefault="002D672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96F6" w14:textId="77777777" w:rsidR="005E114B" w:rsidRDefault="00C95997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E556F20" wp14:editId="6E94E428">
              <wp:simplePos x="0" y="0"/>
              <wp:positionH relativeFrom="column">
                <wp:posOffset>-177800</wp:posOffset>
              </wp:positionH>
              <wp:positionV relativeFrom="paragraph">
                <wp:posOffset>1016916</wp:posOffset>
              </wp:positionV>
              <wp:extent cx="6496493" cy="0"/>
              <wp:effectExtent l="57150" t="57150" r="76200" b="152400"/>
              <wp:wrapNone/>
              <wp:docPr id="12" name="12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6493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7DE51D" id="12 Conector recto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pt,80.05pt" to="497.55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" strokecolor="#bfbfbf [2412]" strokeweight=".55556mm">
              <v:shadow on="t" color="black" opacity="29491f" origin=",.5" offset="0"/>
            </v:line>
          </w:pict>
        </mc:Fallback>
      </mc:AlternateContent>
    </w:r>
    <w:r>
      <w:rPr>
        <w:noProof/>
        <w:lang w:eastAsia="es-ES"/>
      </w:rPr>
      <w:drawing>
        <wp:inline distT="0" distB="0" distL="0" distR="0" wp14:anchorId="6101C1F3" wp14:editId="1B7A6504">
          <wp:extent cx="1862022" cy="912463"/>
          <wp:effectExtent l="0" t="0" r="5080" b="2540"/>
          <wp:docPr id="99790325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telcumbria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5749" cy="914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es-ES"/>
      </w:rPr>
      <w:t xml:space="preserve">                                                                   </w:t>
    </w:r>
    <w:r>
      <w:rPr>
        <w:noProof/>
        <w:lang w:eastAsia="es-ES"/>
      </w:rPr>
      <w:drawing>
        <wp:inline distT="0" distB="0" distL="0" distR="0" wp14:anchorId="418206D8" wp14:editId="344D75BE">
          <wp:extent cx="1648046" cy="865860"/>
          <wp:effectExtent l="0" t="0" r="0" b="0"/>
          <wp:docPr id="825749654" name="Imagen 8257496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506" cy="869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0B74" w14:textId="77777777" w:rsidR="002D672B" w:rsidRDefault="002D67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7.6pt;height:27.6pt" o:bullet="t">
        <v:imagedata r:id="rId1" o:title="3"/>
      </v:shape>
    </w:pict>
  </w:numPicBullet>
  <w:abstractNum w:abstractNumId="0" w15:restartNumberingAfterBreak="0">
    <w:nsid w:val="00B0047E"/>
    <w:multiLevelType w:val="multilevel"/>
    <w:tmpl w:val="F1E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64A8"/>
    <w:multiLevelType w:val="hybridMultilevel"/>
    <w:tmpl w:val="3A4E3F4E"/>
    <w:lvl w:ilvl="0" w:tplc="427C233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86290"/>
    <w:multiLevelType w:val="hybridMultilevel"/>
    <w:tmpl w:val="0472EF68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A7D61E6"/>
    <w:multiLevelType w:val="hybridMultilevel"/>
    <w:tmpl w:val="E696C2BC"/>
    <w:lvl w:ilvl="0" w:tplc="8DFEF444">
      <w:start w:val="1"/>
      <w:numFmt w:val="decimal"/>
      <w:lvlText w:val="%1."/>
      <w:lvlJc w:val="left"/>
      <w:pPr>
        <w:tabs>
          <w:tab w:val="num" w:pos="2204"/>
        </w:tabs>
        <w:ind w:left="2204" w:hanging="360"/>
      </w:pPr>
      <w:rPr>
        <w:rFonts w:hint="default"/>
        <w:color w:val="003366"/>
        <w:sz w:val="24"/>
        <w:szCs w:val="19"/>
      </w:rPr>
    </w:lvl>
    <w:lvl w:ilvl="1" w:tplc="0C0A0003">
      <w:start w:val="1"/>
      <w:numFmt w:val="bullet"/>
      <w:lvlText w:val="o"/>
      <w:lvlJc w:val="left"/>
      <w:pPr>
        <w:tabs>
          <w:tab w:val="num" w:pos="1304"/>
        </w:tabs>
        <w:ind w:left="1304" w:hanging="360"/>
      </w:pPr>
      <w:rPr>
        <w:rFonts w:ascii="Courier New" w:hAnsi="Courier New" w:cs="Courier New" w:hint="default"/>
      </w:rPr>
    </w:lvl>
    <w:lvl w:ilvl="2" w:tplc="0C0A000F">
      <w:start w:val="1"/>
      <w:numFmt w:val="decimal"/>
      <w:lvlText w:val="%3."/>
      <w:lvlJc w:val="left"/>
      <w:pPr>
        <w:tabs>
          <w:tab w:val="num" w:pos="2024"/>
        </w:tabs>
        <w:ind w:left="2024" w:hanging="360"/>
      </w:pPr>
      <w:rPr>
        <w:rFonts w:hint="default"/>
        <w:color w:val="auto"/>
        <w:sz w:val="19"/>
        <w:szCs w:val="19"/>
      </w:rPr>
    </w:lvl>
    <w:lvl w:ilvl="3" w:tplc="DEA4DFDA">
      <w:start w:val="1"/>
      <w:numFmt w:val="bullet"/>
      <w:lvlText w:val=""/>
      <w:lvlPicBulletId w:val="0"/>
      <w:lvlJc w:val="left"/>
      <w:pPr>
        <w:tabs>
          <w:tab w:val="num" w:pos="2924"/>
        </w:tabs>
        <w:ind w:left="2924" w:hanging="360"/>
      </w:pPr>
      <w:rPr>
        <w:rFonts w:ascii="Symbol" w:hAnsi="Symbol" w:hint="default"/>
        <w:color w:val="auto"/>
        <w:sz w:val="14"/>
        <w:szCs w:val="14"/>
      </w:rPr>
    </w:lvl>
    <w:lvl w:ilvl="4" w:tplc="0C0A0003">
      <w:start w:val="1"/>
      <w:numFmt w:val="bullet"/>
      <w:lvlText w:val="o"/>
      <w:lvlJc w:val="left"/>
      <w:pPr>
        <w:tabs>
          <w:tab w:val="num" w:pos="3464"/>
        </w:tabs>
        <w:ind w:left="3464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184"/>
        </w:tabs>
        <w:ind w:left="41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04"/>
        </w:tabs>
        <w:ind w:left="49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24"/>
        </w:tabs>
        <w:ind w:left="56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44"/>
        </w:tabs>
        <w:ind w:left="6344" w:hanging="360"/>
      </w:pPr>
      <w:rPr>
        <w:rFonts w:ascii="Wingdings" w:hAnsi="Wingdings" w:hint="default"/>
      </w:rPr>
    </w:lvl>
  </w:abstractNum>
  <w:abstractNum w:abstractNumId="4" w15:restartNumberingAfterBreak="0">
    <w:nsid w:val="29DC28F9"/>
    <w:multiLevelType w:val="hybridMultilevel"/>
    <w:tmpl w:val="18A49D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3529E"/>
    <w:multiLevelType w:val="hybridMultilevel"/>
    <w:tmpl w:val="699CF4C6"/>
    <w:lvl w:ilvl="0" w:tplc="0C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B616A01"/>
    <w:multiLevelType w:val="hybridMultilevel"/>
    <w:tmpl w:val="0B10D82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D784F"/>
    <w:multiLevelType w:val="hybridMultilevel"/>
    <w:tmpl w:val="8AEABFE2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45C7C42"/>
    <w:multiLevelType w:val="hybridMultilevel"/>
    <w:tmpl w:val="39C240C4"/>
    <w:lvl w:ilvl="0" w:tplc="6F9C1CA4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5B34EB6"/>
    <w:multiLevelType w:val="hybridMultilevel"/>
    <w:tmpl w:val="E6968EF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80838"/>
    <w:multiLevelType w:val="hybridMultilevel"/>
    <w:tmpl w:val="E646CBA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C6F39"/>
    <w:multiLevelType w:val="multilevel"/>
    <w:tmpl w:val="4644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A2FDB"/>
    <w:multiLevelType w:val="hybridMultilevel"/>
    <w:tmpl w:val="DD605544"/>
    <w:lvl w:ilvl="0" w:tplc="78BAF3A0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56C458C9"/>
    <w:multiLevelType w:val="hybridMultilevel"/>
    <w:tmpl w:val="1D7EE10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27870FA"/>
    <w:multiLevelType w:val="hybridMultilevel"/>
    <w:tmpl w:val="99328996"/>
    <w:lvl w:ilvl="0" w:tplc="550AE9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Times New Roman" w:hint="default"/>
      </w:rPr>
    </w:lvl>
    <w:lvl w:ilvl="1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FC738F"/>
    <w:multiLevelType w:val="hybridMultilevel"/>
    <w:tmpl w:val="41584376"/>
    <w:lvl w:ilvl="0" w:tplc="8D7C67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A7421"/>
    <w:multiLevelType w:val="hybridMultilevel"/>
    <w:tmpl w:val="EBE2FF8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4D03CB"/>
    <w:multiLevelType w:val="hybridMultilevel"/>
    <w:tmpl w:val="5C82636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B7D6B"/>
    <w:multiLevelType w:val="hybridMultilevel"/>
    <w:tmpl w:val="68BA1D8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E341D6"/>
    <w:multiLevelType w:val="hybridMultilevel"/>
    <w:tmpl w:val="19B0F176"/>
    <w:lvl w:ilvl="0" w:tplc="0A2EEA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eorgia" w:eastAsia="Times New Roman" w:hAnsi="Georgi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033B0"/>
    <w:multiLevelType w:val="hybridMultilevel"/>
    <w:tmpl w:val="26B2034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644554">
    <w:abstractNumId w:val="14"/>
  </w:num>
  <w:num w:numId="2" w16cid:durableId="1446927176">
    <w:abstractNumId w:val="19"/>
  </w:num>
  <w:num w:numId="3" w16cid:durableId="167919138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574149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7648606">
    <w:abstractNumId w:val="12"/>
  </w:num>
  <w:num w:numId="6" w16cid:durableId="220287978">
    <w:abstractNumId w:val="3"/>
  </w:num>
  <w:num w:numId="7" w16cid:durableId="1456019136">
    <w:abstractNumId w:val="13"/>
  </w:num>
  <w:num w:numId="8" w16cid:durableId="1567642756">
    <w:abstractNumId w:val="4"/>
  </w:num>
  <w:num w:numId="9" w16cid:durableId="1136604352">
    <w:abstractNumId w:val="17"/>
  </w:num>
  <w:num w:numId="10" w16cid:durableId="1820338468">
    <w:abstractNumId w:val="9"/>
  </w:num>
  <w:num w:numId="11" w16cid:durableId="396170730">
    <w:abstractNumId w:val="8"/>
  </w:num>
  <w:num w:numId="12" w16cid:durableId="100614941">
    <w:abstractNumId w:val="1"/>
  </w:num>
  <w:num w:numId="13" w16cid:durableId="259877903">
    <w:abstractNumId w:val="10"/>
  </w:num>
  <w:num w:numId="14" w16cid:durableId="1038168773">
    <w:abstractNumId w:val="5"/>
  </w:num>
  <w:num w:numId="15" w16cid:durableId="1094209048">
    <w:abstractNumId w:val="6"/>
  </w:num>
  <w:num w:numId="16" w16cid:durableId="181362580">
    <w:abstractNumId w:val="16"/>
  </w:num>
  <w:num w:numId="17" w16cid:durableId="113797588">
    <w:abstractNumId w:val="20"/>
  </w:num>
  <w:num w:numId="18" w16cid:durableId="1188981702">
    <w:abstractNumId w:val="15"/>
  </w:num>
  <w:num w:numId="19" w16cid:durableId="1707869866">
    <w:abstractNumId w:val="2"/>
  </w:num>
  <w:num w:numId="20" w16cid:durableId="1601794858">
    <w:abstractNumId w:val="7"/>
  </w:num>
  <w:num w:numId="21" w16cid:durableId="93980012">
    <w:abstractNumId w:val="18"/>
  </w:num>
  <w:num w:numId="22" w16cid:durableId="20607415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>
      <o:colormru v:ext="edit" colors="#087247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2B"/>
    <w:rsid w:val="000108CF"/>
    <w:rsid w:val="00020208"/>
    <w:rsid w:val="0003620C"/>
    <w:rsid w:val="000373DE"/>
    <w:rsid w:val="00050FA6"/>
    <w:rsid w:val="00057974"/>
    <w:rsid w:val="0006021E"/>
    <w:rsid w:val="00083D35"/>
    <w:rsid w:val="000B6DDF"/>
    <w:rsid w:val="000D03BB"/>
    <w:rsid w:val="00100F99"/>
    <w:rsid w:val="00164C63"/>
    <w:rsid w:val="00193CF0"/>
    <w:rsid w:val="001A1ECE"/>
    <w:rsid w:val="001C7DD7"/>
    <w:rsid w:val="001E1B36"/>
    <w:rsid w:val="001E1B78"/>
    <w:rsid w:val="001F462A"/>
    <w:rsid w:val="00217AAA"/>
    <w:rsid w:val="002347C6"/>
    <w:rsid w:val="00296E6B"/>
    <w:rsid w:val="002A0A9F"/>
    <w:rsid w:val="002B5555"/>
    <w:rsid w:val="002C469A"/>
    <w:rsid w:val="002D672B"/>
    <w:rsid w:val="002F04B9"/>
    <w:rsid w:val="00325217"/>
    <w:rsid w:val="0036481A"/>
    <w:rsid w:val="00386424"/>
    <w:rsid w:val="003878F2"/>
    <w:rsid w:val="003A0CC7"/>
    <w:rsid w:val="003A5431"/>
    <w:rsid w:val="003B28C2"/>
    <w:rsid w:val="003D5B7B"/>
    <w:rsid w:val="003D65C2"/>
    <w:rsid w:val="003F2F46"/>
    <w:rsid w:val="0040124D"/>
    <w:rsid w:val="004335CD"/>
    <w:rsid w:val="0044430E"/>
    <w:rsid w:val="00474BF6"/>
    <w:rsid w:val="00532390"/>
    <w:rsid w:val="00560151"/>
    <w:rsid w:val="00566B6B"/>
    <w:rsid w:val="00586167"/>
    <w:rsid w:val="0059116E"/>
    <w:rsid w:val="005A4018"/>
    <w:rsid w:val="005B0E39"/>
    <w:rsid w:val="005B630D"/>
    <w:rsid w:val="005C237E"/>
    <w:rsid w:val="005E114B"/>
    <w:rsid w:val="0060292B"/>
    <w:rsid w:val="00610AE4"/>
    <w:rsid w:val="0064553F"/>
    <w:rsid w:val="00657796"/>
    <w:rsid w:val="00663812"/>
    <w:rsid w:val="006C06B9"/>
    <w:rsid w:val="006C0E28"/>
    <w:rsid w:val="0071448C"/>
    <w:rsid w:val="007162D1"/>
    <w:rsid w:val="00733384"/>
    <w:rsid w:val="007452F6"/>
    <w:rsid w:val="00750176"/>
    <w:rsid w:val="00751C05"/>
    <w:rsid w:val="00764A1B"/>
    <w:rsid w:val="007B1EA9"/>
    <w:rsid w:val="007B2F05"/>
    <w:rsid w:val="007C59A5"/>
    <w:rsid w:val="007E62BD"/>
    <w:rsid w:val="008F0488"/>
    <w:rsid w:val="0094139F"/>
    <w:rsid w:val="00957822"/>
    <w:rsid w:val="009855A0"/>
    <w:rsid w:val="00985CD1"/>
    <w:rsid w:val="00994E12"/>
    <w:rsid w:val="009A4315"/>
    <w:rsid w:val="009B064F"/>
    <w:rsid w:val="009C02DC"/>
    <w:rsid w:val="009E7621"/>
    <w:rsid w:val="00A239EA"/>
    <w:rsid w:val="00A62B21"/>
    <w:rsid w:val="00A64B95"/>
    <w:rsid w:val="00A65EE1"/>
    <w:rsid w:val="00A8214F"/>
    <w:rsid w:val="00AA4A9A"/>
    <w:rsid w:val="00AB691C"/>
    <w:rsid w:val="00AD26D9"/>
    <w:rsid w:val="00AF7E9A"/>
    <w:rsid w:val="00B40BDE"/>
    <w:rsid w:val="00BC5A1D"/>
    <w:rsid w:val="00BD3757"/>
    <w:rsid w:val="00BD649D"/>
    <w:rsid w:val="00C11E5C"/>
    <w:rsid w:val="00C41E83"/>
    <w:rsid w:val="00C532E8"/>
    <w:rsid w:val="00C82A7C"/>
    <w:rsid w:val="00C95997"/>
    <w:rsid w:val="00CB339C"/>
    <w:rsid w:val="00D82D69"/>
    <w:rsid w:val="00D97427"/>
    <w:rsid w:val="00DD114D"/>
    <w:rsid w:val="00E26FE8"/>
    <w:rsid w:val="00E3278B"/>
    <w:rsid w:val="00E371A6"/>
    <w:rsid w:val="00E44AE0"/>
    <w:rsid w:val="00E52C05"/>
    <w:rsid w:val="00E74557"/>
    <w:rsid w:val="00E97A72"/>
    <w:rsid w:val="00EA49C4"/>
    <w:rsid w:val="00ED72C0"/>
    <w:rsid w:val="00F132E0"/>
    <w:rsid w:val="00F14F05"/>
    <w:rsid w:val="00F56C39"/>
    <w:rsid w:val="00F72B83"/>
    <w:rsid w:val="00FA4644"/>
    <w:rsid w:val="00FC66EF"/>
    <w:rsid w:val="00FE3DD3"/>
    <w:rsid w:val="00FF04F6"/>
    <w:rsid w:val="00FF6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87247"/>
    </o:shapedefaults>
    <o:shapelayout v:ext="edit">
      <o:idmap v:ext="edit" data="2"/>
    </o:shapelayout>
  </w:shapeDefaults>
  <w:decimalSymbol w:val=","/>
  <w:listSeparator w:val=";"/>
  <w14:docId w14:val="1C41C171"/>
  <w15:docId w15:val="{688B059A-EAF0-43C5-B17D-D0452BE4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72B"/>
    <w:rPr>
      <w:rFonts w:ascii="Calibri" w:hAnsi="Calibri"/>
      <w:sz w:val="21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F2F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948B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2F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C6BB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F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C6BB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F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C6BB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F4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625C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F4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625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F4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F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C6BB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F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762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621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3F2F4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04F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F04F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FF04F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F04F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36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F2F46"/>
    <w:rPr>
      <w:rFonts w:asciiTheme="majorHAnsi" w:eastAsiaTheme="majorEastAsia" w:hAnsiTheme="majorHAnsi" w:cstheme="majorBidi"/>
      <w:b/>
      <w:bCs/>
      <w:color w:val="00948B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2F46"/>
    <w:rPr>
      <w:rFonts w:asciiTheme="majorHAnsi" w:eastAsiaTheme="majorEastAsia" w:hAnsiTheme="majorHAnsi" w:cstheme="majorBidi"/>
      <w:b/>
      <w:bCs/>
      <w:color w:val="00C6BB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F46"/>
    <w:rPr>
      <w:rFonts w:asciiTheme="majorHAnsi" w:eastAsiaTheme="majorEastAsia" w:hAnsiTheme="majorHAnsi" w:cstheme="majorBidi"/>
      <w:b/>
      <w:bCs/>
      <w:color w:val="00C6BB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F46"/>
    <w:rPr>
      <w:rFonts w:asciiTheme="majorHAnsi" w:eastAsiaTheme="majorEastAsia" w:hAnsiTheme="majorHAnsi" w:cstheme="majorBidi"/>
      <w:b/>
      <w:bCs/>
      <w:i/>
      <w:iCs/>
      <w:color w:val="00C6BB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F46"/>
    <w:rPr>
      <w:rFonts w:asciiTheme="majorHAnsi" w:eastAsiaTheme="majorEastAsia" w:hAnsiTheme="majorHAnsi" w:cstheme="majorBidi"/>
      <w:color w:val="00625C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F46"/>
    <w:rPr>
      <w:rFonts w:asciiTheme="majorHAnsi" w:eastAsiaTheme="majorEastAsia" w:hAnsiTheme="majorHAnsi" w:cstheme="majorBidi"/>
      <w:i/>
      <w:iCs/>
      <w:color w:val="00625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F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F46"/>
    <w:rPr>
      <w:rFonts w:asciiTheme="majorHAnsi" w:eastAsiaTheme="majorEastAsia" w:hAnsiTheme="majorHAnsi" w:cstheme="majorBidi"/>
      <w:color w:val="00C6BB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F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F2F46"/>
    <w:pPr>
      <w:spacing w:line="240" w:lineRule="auto"/>
    </w:pPr>
    <w:rPr>
      <w:b/>
      <w:bCs/>
      <w:color w:val="00C6BB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3F2F46"/>
    <w:pPr>
      <w:pBdr>
        <w:bottom w:val="single" w:sz="8" w:space="4" w:color="00C6B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818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3F2F46"/>
    <w:rPr>
      <w:rFonts w:asciiTheme="majorHAnsi" w:eastAsiaTheme="majorEastAsia" w:hAnsiTheme="majorHAnsi" w:cstheme="majorBidi"/>
      <w:color w:val="181818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F46"/>
    <w:pPr>
      <w:numPr>
        <w:ilvl w:val="1"/>
      </w:numPr>
    </w:pPr>
    <w:rPr>
      <w:rFonts w:asciiTheme="majorHAnsi" w:eastAsiaTheme="majorEastAsia" w:hAnsiTheme="majorHAnsi" w:cstheme="majorBidi"/>
      <w:i/>
      <w:iCs/>
      <w:color w:val="00C6BB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F2F46"/>
    <w:rPr>
      <w:rFonts w:asciiTheme="majorHAnsi" w:eastAsiaTheme="majorEastAsia" w:hAnsiTheme="majorHAnsi" w:cstheme="majorBidi"/>
      <w:i/>
      <w:iCs/>
      <w:color w:val="00C6BB" w:themeColor="accent1"/>
      <w:spacing w:val="15"/>
      <w:sz w:val="24"/>
      <w:szCs w:val="24"/>
    </w:rPr>
  </w:style>
  <w:style w:type="character" w:styleId="Fuerte">
    <w:name w:val="Strong"/>
    <w:basedOn w:val="Fuentedeprrafopredeter"/>
    <w:uiPriority w:val="22"/>
    <w:qFormat/>
    <w:rsid w:val="003F2F46"/>
    <w:rPr>
      <w:b/>
      <w:bCs/>
    </w:rPr>
  </w:style>
  <w:style w:type="character" w:styleId="nfasis">
    <w:name w:val="Emphasis"/>
    <w:basedOn w:val="Fuentedeprrafopredeter"/>
    <w:uiPriority w:val="20"/>
    <w:qFormat/>
    <w:rsid w:val="003F2F46"/>
    <w:rPr>
      <w:i/>
      <w:iCs/>
    </w:rPr>
  </w:style>
  <w:style w:type="paragraph" w:styleId="Sinespaciado">
    <w:name w:val="No Spacing"/>
    <w:link w:val="SinespaciadoCar"/>
    <w:uiPriority w:val="1"/>
    <w:qFormat/>
    <w:rsid w:val="003F2F4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F2F4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3F2F46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F46"/>
    <w:pPr>
      <w:pBdr>
        <w:bottom w:val="single" w:sz="4" w:space="4" w:color="00C6BB" w:themeColor="accent1"/>
      </w:pBdr>
      <w:spacing w:before="200" w:after="280"/>
      <w:ind w:left="936" w:right="936"/>
    </w:pPr>
    <w:rPr>
      <w:b/>
      <w:bCs/>
      <w:i/>
      <w:iCs/>
      <w:color w:val="00C6BB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F46"/>
    <w:rPr>
      <w:b/>
      <w:bCs/>
      <w:i/>
      <w:iCs/>
      <w:color w:val="00C6BB" w:themeColor="accent1"/>
    </w:rPr>
  </w:style>
  <w:style w:type="character" w:styleId="nfasissutil">
    <w:name w:val="Subtle Emphasis"/>
    <w:basedOn w:val="Fuentedeprrafopredeter"/>
    <w:uiPriority w:val="19"/>
    <w:qFormat/>
    <w:rsid w:val="003F2F46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3F2F46"/>
    <w:rPr>
      <w:b/>
      <w:bCs/>
      <w:i/>
      <w:iCs/>
      <w:color w:val="00C6BB" w:themeColor="accent1"/>
    </w:rPr>
  </w:style>
  <w:style w:type="character" w:styleId="Referenciasutil">
    <w:name w:val="Subtle Reference"/>
    <w:basedOn w:val="Fuentedeprrafopredeter"/>
    <w:uiPriority w:val="31"/>
    <w:qFormat/>
    <w:rsid w:val="003F2F46"/>
    <w:rPr>
      <w:smallCaps/>
      <w:color w:val="6FEBA0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3F2F46"/>
    <w:rPr>
      <w:b/>
      <w:bCs/>
      <w:smallCaps/>
      <w:color w:val="6FEBA0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3F2F46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F2F46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95997"/>
  </w:style>
  <w:style w:type="character" w:styleId="Textodelmarcadordeposicin">
    <w:name w:val="Placeholder Text"/>
    <w:basedOn w:val="Fuentedeprrafopredeter"/>
    <w:uiPriority w:val="99"/>
    <w:semiHidden/>
    <w:rsid w:val="00C959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\OneDrive\01.%20Hoteles\Hotel%20Cumbria\Plantilla%20folio%20Cumbria.dotx" TargetMode="External"/></Relationships>
</file>

<file path=word/theme/theme1.xml><?xml version="1.0" encoding="utf-8"?>
<a:theme xmlns:a="http://schemas.openxmlformats.org/drawingml/2006/main" name="Citable">
  <a:themeElements>
    <a:clrScheme name="Ci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Ci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ivil">
      <a:fillStyleLst>
        <a:solidFill>
          <a:schemeClr val="phClr"/>
        </a:solidFill>
        <a:solidFill>
          <a:schemeClr val="phClr">
            <a:tint val="45000"/>
          </a:schemeClr>
        </a:solidFill>
        <a:solidFill>
          <a:schemeClr val="phClr">
            <a:tint val="95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1429" cap="flat" cmpd="sng" algn="ctr">
          <a:solidFill>
            <a:schemeClr val="phClr"/>
          </a:solidFill>
          <a:prstDash val="sysDash"/>
        </a:ln>
        <a:ln w="200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contourW="9525" prstMaterial="matte">
            <a:bevelT w="0" h="0"/>
            <a:contourClr>
              <a:schemeClr val="phClr">
                <a:shade val="70000"/>
                <a:satMod val="105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soft" dir="b">
              <a:rot lat="0" lon="0" rev="0"/>
            </a:lightRig>
          </a:scene3d>
          <a:sp3d prstMaterial="dkEdge">
            <a:bevelT w="63500" h="63500" prst="cross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FBD8C-6ADF-4B23-9E69-1D283A513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folio Cumbria.dotx</Template>
  <TotalTime>1</TotalTime>
  <Pages>1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Natalio Fdez comunicaciones</dc:creator>
  <cp:lastModifiedBy>Oficina - Natalio</cp:lastModifiedBy>
  <cp:revision>1</cp:revision>
  <cp:lastPrinted>2019-11-06T09:11:00Z</cp:lastPrinted>
  <dcterms:created xsi:type="dcterms:W3CDTF">2026-03-27T11:44:00Z</dcterms:created>
  <dcterms:modified xsi:type="dcterms:W3CDTF">2026-03-27T11:45:00Z</dcterms:modified>
</cp:coreProperties>
</file>